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80370662"/>
        <w:docPartObj>
          <w:docPartGallery w:val="Cover Pages"/>
          <w:docPartUnique/>
        </w:docPartObj>
      </w:sdtPr>
      <w:sdtEndPr>
        <w:rPr>
          <w:rFonts w:ascii="Arial" w:hAnsi="Arial" w:cs="Arial"/>
          <w:lang w:val="pt-BR"/>
        </w:rPr>
      </w:sdtEndPr>
      <w:sdtContent>
        <w:p w14:paraId="54C08EF4" w14:textId="44315ED1" w:rsidR="00A90859" w:rsidRDefault="00A90859"/>
        <w:p w14:paraId="7D60B0CD" w14:textId="2A36A7BE" w:rsidR="009E6D37" w:rsidRDefault="00A90859" w:rsidP="00A90859">
          <w:pPr>
            <w:ind w:right="0"/>
            <w:rPr>
              <w:rFonts w:ascii="Arial" w:hAnsi="Arial" w:cs="Arial"/>
              <w:lang w:val="pt-B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683EF7C" wp14:editId="3E87575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61F1D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2-18T00:00:00Z"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7D945B1" w14:textId="012633AE" w:rsidR="00A90859" w:rsidRDefault="00220CFC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061F1D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61F1D" w:themeColor="text2" w:themeShade="BF"/>
                                        <w:sz w:val="40"/>
                                        <w:szCs w:val="40"/>
                                        <w:lang w:val="pt-BR"/>
                                      </w:rPr>
                                      <w:t>18 de fevereiro de 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683EF7C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61F1D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2-18T00:00:00Z"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7D945B1" w14:textId="012633AE" w:rsidR="00A90859" w:rsidRDefault="00220CFC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061F1D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061F1D" w:themeColor="text2" w:themeShade="BF"/>
                                  <w:sz w:val="40"/>
                                  <w:szCs w:val="40"/>
                                  <w:lang w:val="pt-BR"/>
                                </w:rPr>
                                <w:t>18 de fevereiro de 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2D8E39" wp14:editId="13B60BB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aixa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C63121" w14:textId="6AF7A1CC" w:rsidR="00A90859" w:rsidRDefault="00A90859" w:rsidP="00646F09">
                                <w:pPr>
                                  <w:pStyle w:val="SemEspaamento"/>
                                  <w:rPr>
                                    <w:caps/>
                                    <w:color w:val="262626" w:themeColor="text1" w:themeTint="D9"/>
                                  </w:rPr>
                                </w:pPr>
                              </w:p>
                              <w:p w14:paraId="04578666" w14:textId="25E7CBD9" w:rsidR="00A90859" w:rsidRDefault="00A90859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2CCBAE81" w14:textId="1910FC45" w:rsidR="00A90859" w:rsidRDefault="0015671B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46F09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Luis Roberto Hilgemberg </w:t>
                                    </w:r>
                                  </w:sdtContent>
                                </w:sdt>
                                <w:r w:rsidR="00A90859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pt-B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692D8E39" id="Caixa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p w14:paraId="2EC63121" w14:textId="6AF7A1CC" w:rsidR="00A90859" w:rsidRDefault="00A90859" w:rsidP="00646F09">
                          <w:pPr>
                            <w:pStyle w:val="SemEspaamento"/>
                            <w:rPr>
                              <w:caps/>
                              <w:color w:val="262626" w:themeColor="text1" w:themeTint="D9"/>
                            </w:rPr>
                          </w:pPr>
                        </w:p>
                        <w:p w14:paraId="04578666" w14:textId="25E7CBD9" w:rsidR="00A90859" w:rsidRDefault="00A90859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</w:p>
                        <w:p w14:paraId="2CCBAE81" w14:textId="1910FC45" w:rsidR="00A90859" w:rsidRDefault="0015671B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46F09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Luis Roberto Hilgemberg </w:t>
                              </w:r>
                            </w:sdtContent>
                          </w:sdt>
                          <w:r w:rsidR="00A90859">
                            <w:rPr>
                              <w:color w:val="262626" w:themeColor="text1" w:themeTint="D9"/>
                              <w:sz w:val="20"/>
                              <w:szCs w:val="20"/>
                              <w:lang w:val="pt-BR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EBE0EA" wp14:editId="792059C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AFC5DD" w14:textId="2BA016F3" w:rsidR="00A90859" w:rsidRPr="00220CFC" w:rsidRDefault="0015671B" w:rsidP="00220CFC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061F1D" w:themeColor="text2" w:themeShade="BF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61F1D" w:themeColor="text2" w:themeShade="BF"/>
                                      <w:sz w:val="40"/>
                                      <w:szCs w:val="40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A77EE1">
                                      <w:rPr>
                                        <w:caps/>
                                        <w:color w:val="061F1D" w:themeColor="text2" w:themeShade="BF"/>
                                        <w:sz w:val="40"/>
                                        <w:szCs w:val="40"/>
                                      </w:rPr>
                                      <w:t>projeto voluntarios -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082A28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466B00" w14:textId="08D4BAB5" w:rsidR="00A90859" w:rsidRDefault="00A77120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082A28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082A28" w:themeColor="text2"/>
                                        <w:sz w:val="36"/>
                                        <w:szCs w:val="36"/>
                                      </w:rPr>
                                      <w:t>Documento de v</w:t>
                                    </w:r>
                                    <w:r w:rsidR="00220CFC">
                                      <w:rPr>
                                        <w:smallCaps/>
                                        <w:color w:val="082A28" w:themeColor="text2"/>
                                        <w:sz w:val="36"/>
                                        <w:szCs w:val="36"/>
                                      </w:rPr>
                                      <w:t>isão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9EBE0EA" id="Caixa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16AFC5DD" w14:textId="2BA016F3" w:rsidR="00A90859" w:rsidRPr="00220CFC" w:rsidRDefault="0015671B" w:rsidP="00220CFC">
                          <w:pPr>
                            <w:pStyle w:val="SemEspaamento"/>
                            <w:jc w:val="right"/>
                            <w:rPr>
                              <w:caps/>
                              <w:color w:val="061F1D" w:themeColor="text2" w:themeShade="BF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aps/>
                                <w:color w:val="061F1D" w:themeColor="text2" w:themeShade="BF"/>
                                <w:sz w:val="40"/>
                                <w:szCs w:val="40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A77EE1">
                                <w:rPr>
                                  <w:caps/>
                                  <w:color w:val="061F1D" w:themeColor="text2" w:themeShade="BF"/>
                                  <w:sz w:val="40"/>
                                  <w:szCs w:val="40"/>
                                </w:rPr>
                                <w:t>projeto voluntarios -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082A28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0466B00" w14:textId="08D4BAB5" w:rsidR="00A90859" w:rsidRDefault="00A77120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082A28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082A28" w:themeColor="text2"/>
                                  <w:sz w:val="36"/>
                                  <w:szCs w:val="36"/>
                                </w:rPr>
                                <w:t>Documento de v</w:t>
                              </w:r>
                              <w:r w:rsidR="00220CFC">
                                <w:rPr>
                                  <w:smallCaps/>
                                  <w:color w:val="082A28" w:themeColor="text2"/>
                                  <w:sz w:val="36"/>
                                  <w:szCs w:val="36"/>
                                </w:rPr>
                                <w:t>isão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9203EC4" wp14:editId="1514D693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ACA6E65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DaZOQMAAO0KAAAOAAAAZHJzL2Uyb0RvYy54bWzsVstOGzEU3VfqP1jel0miJIQRExSFElWK&#10;KAIq1sbjeage27WdTOjn9Ff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4cbabf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125f5b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rFonts w:ascii="Arial" w:hAnsi="Arial" w:cs="Arial"/>
              <w:lang w:val="pt-BR"/>
            </w:rPr>
            <w:br w:type="page"/>
          </w:r>
        </w:p>
      </w:sdtContent>
    </w:sdt>
    <w:p w14:paraId="1AAB812A" w14:textId="4086F4FC" w:rsidR="009E6D37" w:rsidRDefault="009E6D37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9924" w:type="dxa"/>
        <w:tblInd w:w="-289" w:type="dxa"/>
        <w:tblLook w:val="04A0" w:firstRow="1" w:lastRow="0" w:firstColumn="1" w:lastColumn="0" w:noHBand="0" w:noVBand="1"/>
      </w:tblPr>
      <w:tblGrid>
        <w:gridCol w:w="9924"/>
      </w:tblGrid>
      <w:tr w:rsidR="009E6D37" w14:paraId="68830DCA" w14:textId="77777777" w:rsidTr="007B30D7">
        <w:tc>
          <w:tcPr>
            <w:tcW w:w="9924" w:type="dxa"/>
          </w:tcPr>
          <w:p w14:paraId="009ED5F7" w14:textId="43BF68B5" w:rsidR="009E6D37" w:rsidRPr="00294F5C" w:rsidRDefault="009E6D37" w:rsidP="007B30D7">
            <w:pPr>
              <w:pStyle w:val="Endereo"/>
              <w:ind w:left="173" w:right="84"/>
              <w:jc w:val="both"/>
              <w:rPr>
                <w:rFonts w:ascii="Arial" w:hAnsi="Arial" w:cs="Arial"/>
                <w:lang w:val="pt-BR"/>
              </w:rPr>
            </w:pPr>
            <w:r w:rsidRPr="00294F5C">
              <w:rPr>
                <w:rFonts w:ascii="Arial" w:hAnsi="Arial" w:cs="Arial"/>
                <w:lang w:val="pt-BR"/>
              </w:rPr>
              <w:t>Histórico de revisões</w:t>
            </w:r>
          </w:p>
        </w:tc>
      </w:tr>
    </w:tbl>
    <w:p w14:paraId="09B64714" w14:textId="4AD4A6F8" w:rsidR="009E6D37" w:rsidRPr="00294F5C" w:rsidRDefault="009E6D37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9923" w:type="dxa"/>
        <w:tblInd w:w="-289" w:type="dxa"/>
        <w:tblLook w:val="04A0" w:firstRow="1" w:lastRow="0" w:firstColumn="1" w:lastColumn="0" w:noHBand="0" w:noVBand="1"/>
      </w:tblPr>
      <w:tblGrid>
        <w:gridCol w:w="1497"/>
        <w:gridCol w:w="1061"/>
        <w:gridCol w:w="2391"/>
        <w:gridCol w:w="2774"/>
        <w:gridCol w:w="2200"/>
      </w:tblGrid>
      <w:tr w:rsidR="009E6D37" w14:paraId="4BC3A106" w14:textId="77777777" w:rsidTr="007B30D7">
        <w:tc>
          <w:tcPr>
            <w:tcW w:w="1497" w:type="dxa"/>
          </w:tcPr>
          <w:p w14:paraId="5CFA6075" w14:textId="03A6AB6F" w:rsidR="00294F5C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Data   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              </w:t>
            </w: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    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                        </w:t>
            </w: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    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                       </w:t>
            </w:r>
          </w:p>
        </w:tc>
        <w:tc>
          <w:tcPr>
            <w:tcW w:w="1061" w:type="dxa"/>
          </w:tcPr>
          <w:p w14:paraId="0C535082" w14:textId="2C0B6597" w:rsidR="009E6D37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Versão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</w:t>
            </w:r>
          </w:p>
        </w:tc>
        <w:tc>
          <w:tcPr>
            <w:tcW w:w="2391" w:type="dxa"/>
          </w:tcPr>
          <w:p w14:paraId="73444332" w14:textId="17BCEF80" w:rsidR="00294F5C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Descrição</w:t>
            </w:r>
          </w:p>
        </w:tc>
        <w:tc>
          <w:tcPr>
            <w:tcW w:w="2774" w:type="dxa"/>
          </w:tcPr>
          <w:p w14:paraId="1CD2C94E" w14:textId="15F39D51" w:rsidR="009E6D37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>Autor</w:t>
            </w:r>
          </w:p>
        </w:tc>
        <w:tc>
          <w:tcPr>
            <w:tcW w:w="2200" w:type="dxa"/>
          </w:tcPr>
          <w:p w14:paraId="5D817DCA" w14:textId="33595417" w:rsidR="009E6D37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>Revisor</w:t>
            </w:r>
          </w:p>
        </w:tc>
      </w:tr>
      <w:tr w:rsidR="009360E3" w14:paraId="497D913C" w14:textId="77777777" w:rsidTr="007B30D7">
        <w:tc>
          <w:tcPr>
            <w:tcW w:w="1497" w:type="dxa"/>
          </w:tcPr>
          <w:p w14:paraId="2B053993" w14:textId="5ECEA297" w:rsidR="009360E3" w:rsidRPr="00294F5C" w:rsidRDefault="00A77EE1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24</w:t>
            </w:r>
            <w:r w:rsidR="009360E3" w:rsidRPr="00294F5C">
              <w:rPr>
                <w:rFonts w:ascii="Arial" w:hAnsi="Arial" w:cs="Arial"/>
                <w:sz w:val="22"/>
                <w:szCs w:val="22"/>
                <w:lang w:val="pt-BR"/>
              </w:rPr>
              <w:t>/01/202</w:t>
            </w:r>
            <w:r>
              <w:rPr>
                <w:rFonts w:ascii="Arial" w:hAnsi="Arial" w:cs="Arial"/>
                <w:sz w:val="22"/>
                <w:szCs w:val="22"/>
                <w:lang w:val="pt-BR"/>
              </w:rPr>
              <w:t>2</w:t>
            </w:r>
          </w:p>
        </w:tc>
        <w:tc>
          <w:tcPr>
            <w:tcW w:w="1061" w:type="dxa"/>
          </w:tcPr>
          <w:p w14:paraId="027E8071" w14:textId="1A289DDE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2"/>
                <w:szCs w:val="22"/>
                <w:lang w:val="pt-BR"/>
              </w:rPr>
              <w:t>1.</w:t>
            </w:r>
            <w:r w:rsidR="00A77EE1">
              <w:rPr>
                <w:rFonts w:ascii="Arial" w:hAnsi="Arial" w:cs="Arial"/>
                <w:sz w:val="22"/>
                <w:szCs w:val="22"/>
                <w:lang w:val="pt-BR"/>
              </w:rPr>
              <w:t>1</w:t>
            </w:r>
          </w:p>
        </w:tc>
        <w:tc>
          <w:tcPr>
            <w:tcW w:w="2391" w:type="dxa"/>
          </w:tcPr>
          <w:p w14:paraId="4A121FD4" w14:textId="4CF611DB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2"/>
                <w:szCs w:val="22"/>
                <w:lang w:val="pt-BR"/>
              </w:rPr>
              <w:t>Levantamento Inicial</w:t>
            </w:r>
          </w:p>
        </w:tc>
        <w:tc>
          <w:tcPr>
            <w:tcW w:w="2774" w:type="dxa"/>
          </w:tcPr>
          <w:p w14:paraId="345BEB60" w14:textId="1717EB95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Luís Roberto Hilgemberg</w:t>
            </w:r>
          </w:p>
        </w:tc>
        <w:tc>
          <w:tcPr>
            <w:tcW w:w="2200" w:type="dxa"/>
          </w:tcPr>
          <w:p w14:paraId="456186CF" w14:textId="77777777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1673CA5F" w14:textId="73275941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797FC0A" w14:textId="2CACD4F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7D73C114" w14:textId="5CC30DEE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1FA526E" w14:textId="3B39202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9942C80" w14:textId="647BEF48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197939F" w14:textId="2F06F4E8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38EE4053" w14:textId="27267F8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AF7A8F4" w14:textId="5A19479F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6DD7455" w14:textId="48C4A4F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3AFA5C05" w14:textId="31A90B0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3D19C664" w14:textId="20DCCDE9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1D4267B" w14:textId="52D5176C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3F062CC" w14:textId="480B20C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DF51EA6" w14:textId="6FA5B48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30B5A03" w14:textId="2588FD22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363C53D" w14:textId="75927E5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006A163" w14:textId="696A0025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2947997" w14:textId="350949C8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06052C6" w14:textId="4A545CF5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17EF37B" w14:textId="1E4F6C4F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7FAD622" w14:textId="1CF5C27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B3279EB" w14:textId="7A7BFDA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1BF6609" w14:textId="26BA23B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DF9D38B" w14:textId="043549B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B5A09F7" w14:textId="79E79E7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5B719DD" w14:textId="77777777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749086D9" w14:textId="67922DB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DF09B1F" w14:textId="427BE5B4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6280488" w14:textId="7677A73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756AAC4" w14:textId="77777777" w:rsidR="00A73326" w:rsidRDefault="00A73326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E7E15C2" w14:textId="2615A991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816DD58" w14:textId="10363F41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9467FB6" w14:textId="009E485B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4F5C" w14:paraId="220AF3FD" w14:textId="77777777" w:rsidTr="00294F5C">
        <w:tc>
          <w:tcPr>
            <w:tcW w:w="8296" w:type="dxa"/>
          </w:tcPr>
          <w:p w14:paraId="10C2F3AD" w14:textId="00D8971D" w:rsidR="00294F5C" w:rsidRDefault="00294F5C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lastRenderedPageBreak/>
              <w:t>Introdução</w:t>
            </w:r>
          </w:p>
        </w:tc>
      </w:tr>
    </w:tbl>
    <w:p w14:paraId="534A795D" w14:textId="1C681D03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D197420" w14:textId="11FD9471" w:rsidR="00294F5C" w:rsidRPr="00A972B2" w:rsidRDefault="00294F5C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  <w:t xml:space="preserve">O documento tem por finalidade coletar, analisar e definir necessidade e características gerais da funcionalidade de </w:t>
      </w:r>
      <w:r w:rsidR="00D541EB">
        <w:rPr>
          <w:rFonts w:ascii="Arial" w:hAnsi="Arial" w:cs="Arial"/>
          <w:sz w:val="24"/>
          <w:szCs w:val="24"/>
          <w:lang w:val="pt-BR"/>
        </w:rPr>
        <w:t>Projeto Voluntários</w:t>
      </w:r>
      <w:r w:rsidRPr="00A972B2">
        <w:rPr>
          <w:rFonts w:ascii="Arial" w:hAnsi="Arial" w:cs="Arial"/>
          <w:sz w:val="24"/>
          <w:szCs w:val="24"/>
          <w:lang w:val="pt-BR"/>
        </w:rPr>
        <w:t xml:space="preserve"> que será disponibilizado (via web ou outro sistema).</w:t>
      </w:r>
    </w:p>
    <w:p w14:paraId="2FD79A1B" w14:textId="10D6CE53" w:rsidR="00294F5C" w:rsidRPr="00A972B2" w:rsidRDefault="00294F5C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  <w:t xml:space="preserve">Concentra-se nas necessidades identificadas </w:t>
      </w:r>
      <w:r w:rsidR="00D541EB">
        <w:rPr>
          <w:rFonts w:ascii="Arial" w:hAnsi="Arial" w:cs="Arial"/>
          <w:sz w:val="24"/>
          <w:szCs w:val="24"/>
          <w:lang w:val="pt-BR"/>
        </w:rPr>
        <w:t>por Luis Roberto Hilgemberg  para a Primacredi</w:t>
      </w:r>
      <w:r w:rsidR="00A972B2" w:rsidRPr="00A972B2">
        <w:rPr>
          <w:rFonts w:ascii="Arial" w:hAnsi="Arial" w:cs="Arial"/>
          <w:sz w:val="24"/>
          <w:szCs w:val="24"/>
          <w:lang w:val="pt-BR"/>
        </w:rPr>
        <w:t xml:space="preserve">, </w:t>
      </w:r>
      <w:r w:rsidR="00D541EB">
        <w:rPr>
          <w:rFonts w:ascii="Arial" w:hAnsi="Arial" w:cs="Arial"/>
          <w:sz w:val="24"/>
          <w:szCs w:val="24"/>
          <w:lang w:val="pt-BR"/>
        </w:rPr>
        <w:t xml:space="preserve">para controlar, gerenciar os programas, projetos e voluntários  para prestação de contas aos órgãos responsáveis da cooperativa e </w:t>
      </w:r>
      <w:r w:rsidR="00B0350B">
        <w:rPr>
          <w:rFonts w:ascii="Arial" w:hAnsi="Arial" w:cs="Arial"/>
          <w:sz w:val="24"/>
          <w:szCs w:val="24"/>
          <w:lang w:val="pt-BR"/>
        </w:rPr>
        <w:t>órgãos reguladores.</w:t>
      </w:r>
    </w:p>
    <w:p w14:paraId="0104309E" w14:textId="19F7C07E" w:rsidR="00294F5C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  <w:t>No escopo deste documento está descrito os limites do projeto, fornecendo a todos os envolvidos uma descrição compreensível das funcionalidades que serão atendidas no projeto.</w:t>
      </w:r>
    </w:p>
    <w:p w14:paraId="50A06BCD" w14:textId="355482FF" w:rsidR="00A972B2" w:rsidRDefault="00A972B2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72B2" w14:paraId="7EADA1F7" w14:textId="77777777" w:rsidTr="00A972B2">
        <w:tc>
          <w:tcPr>
            <w:tcW w:w="8296" w:type="dxa"/>
          </w:tcPr>
          <w:p w14:paraId="14B1A903" w14:textId="5F07EEB1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Definições, Acrônimos e Abreviações</w:t>
            </w:r>
          </w:p>
        </w:tc>
      </w:tr>
    </w:tbl>
    <w:p w14:paraId="06323D38" w14:textId="2C9DE907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 xml:space="preserve">  Abaixo uma lista dos termos utilizados nesse projeto, a fim de facilitar o entendimento dos envolvidos.</w:t>
      </w:r>
    </w:p>
    <w:p w14:paraId="13393DB6" w14:textId="410172BB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670"/>
      </w:tblGrid>
      <w:tr w:rsidR="00A972B2" w14:paraId="71362494" w14:textId="77777777" w:rsidTr="00A972B2">
        <w:tc>
          <w:tcPr>
            <w:tcW w:w="2547" w:type="dxa"/>
          </w:tcPr>
          <w:p w14:paraId="7189AFFF" w14:textId="7ED6F151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Termo</w:t>
            </w:r>
          </w:p>
        </w:tc>
        <w:tc>
          <w:tcPr>
            <w:tcW w:w="5670" w:type="dxa"/>
          </w:tcPr>
          <w:p w14:paraId="4A31BD40" w14:textId="1EF319C3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Descrição</w:t>
            </w:r>
          </w:p>
        </w:tc>
      </w:tr>
      <w:tr w:rsidR="00A972B2" w14:paraId="3354522E" w14:textId="77777777" w:rsidTr="00A972B2">
        <w:tc>
          <w:tcPr>
            <w:tcW w:w="2547" w:type="dxa"/>
          </w:tcPr>
          <w:p w14:paraId="452623EC" w14:textId="16115E5F" w:rsidR="00A972B2" w:rsidRP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WEB</w:t>
            </w:r>
          </w:p>
        </w:tc>
        <w:tc>
          <w:tcPr>
            <w:tcW w:w="5670" w:type="dxa"/>
          </w:tcPr>
          <w:p w14:paraId="633CECC6" w14:textId="2C3FC0E8" w:rsidR="00A972B2" w:rsidRPr="00A972B2" w:rsidRDefault="00F770D0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Referência</w:t>
            </w:r>
            <w:r w:rsidR="00BC790C">
              <w:rPr>
                <w:rFonts w:ascii="Arial" w:hAnsi="Arial" w:cs="Arial"/>
                <w:sz w:val="24"/>
                <w:szCs w:val="24"/>
                <w:lang w:val="pt-BR"/>
              </w:rPr>
              <w:t xml:space="preserve"> a linguagem de programação.</w:t>
            </w:r>
          </w:p>
        </w:tc>
      </w:tr>
      <w:tr w:rsidR="00BC790C" w14:paraId="4B52D23D" w14:textId="77777777" w:rsidTr="00A972B2">
        <w:tc>
          <w:tcPr>
            <w:tcW w:w="2547" w:type="dxa"/>
          </w:tcPr>
          <w:p w14:paraId="6FE7824A" w14:textId="1617B11E" w:rsidR="00BC790C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Banco de dados</w:t>
            </w:r>
          </w:p>
        </w:tc>
        <w:tc>
          <w:tcPr>
            <w:tcW w:w="5670" w:type="dxa"/>
          </w:tcPr>
          <w:p w14:paraId="1F7E4CBE" w14:textId="725FB364" w:rsidR="00BC790C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Sistemas utilizado para armazenar dados.</w:t>
            </w:r>
          </w:p>
        </w:tc>
      </w:tr>
      <w:tr w:rsidR="00A972B2" w14:paraId="6DDC08DA" w14:textId="77777777" w:rsidTr="00A972B2">
        <w:tc>
          <w:tcPr>
            <w:tcW w:w="2547" w:type="dxa"/>
          </w:tcPr>
          <w:p w14:paraId="44E177EA" w14:textId="6B3E0358" w:rsidR="00A972B2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Dados</w:t>
            </w:r>
          </w:p>
        </w:tc>
        <w:tc>
          <w:tcPr>
            <w:tcW w:w="5670" w:type="dxa"/>
          </w:tcPr>
          <w:p w14:paraId="18C2379C" w14:textId="62D18AFF" w:rsidR="00A972B2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Informações dos programas, projetos ou voluntários.</w:t>
            </w:r>
          </w:p>
        </w:tc>
      </w:tr>
      <w:tr w:rsidR="00A972B2" w14:paraId="169CA60E" w14:textId="77777777" w:rsidTr="00A972B2">
        <w:tc>
          <w:tcPr>
            <w:tcW w:w="2547" w:type="dxa"/>
          </w:tcPr>
          <w:p w14:paraId="2D4C8157" w14:textId="77777777" w:rsidR="00A972B2" w:rsidRP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5670" w:type="dxa"/>
          </w:tcPr>
          <w:p w14:paraId="6B0AC10B" w14:textId="77777777" w:rsidR="00A972B2" w:rsidRP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6F9B4AD2" w14:textId="396057D3" w:rsidR="00A972B2" w:rsidRDefault="00A972B2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72B2" w14:paraId="5B5A2F62" w14:textId="77777777" w:rsidTr="00A972B2">
        <w:tc>
          <w:tcPr>
            <w:tcW w:w="8296" w:type="dxa"/>
          </w:tcPr>
          <w:p w14:paraId="74B4E8F7" w14:textId="78A2588F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Visão Geral</w:t>
            </w:r>
          </w:p>
        </w:tc>
      </w:tr>
    </w:tbl>
    <w:p w14:paraId="477F21FE" w14:textId="77777777" w:rsidR="00FF3DA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</w:r>
    </w:p>
    <w:p w14:paraId="16D559B1" w14:textId="24558DE4" w:rsidR="00A972B2" w:rsidRDefault="0091464B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 xml:space="preserve">Este sistema efetuara o controle dos cursos, voluntários, programas e projetos de voluntários da Primacredi. </w:t>
      </w:r>
    </w:p>
    <w:p w14:paraId="013116EF" w14:textId="2B1C2678" w:rsidR="0091464B" w:rsidRDefault="0091464B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Vai efetua</w:t>
      </w:r>
      <w:r w:rsidR="00FD5D09">
        <w:rPr>
          <w:rFonts w:ascii="Arial" w:hAnsi="Arial" w:cs="Arial"/>
          <w:sz w:val="24"/>
          <w:szCs w:val="24"/>
          <w:lang w:val="pt-BR"/>
        </w:rPr>
        <w:t>r</w:t>
      </w:r>
      <w:r>
        <w:rPr>
          <w:rFonts w:ascii="Arial" w:hAnsi="Arial" w:cs="Arial"/>
          <w:sz w:val="24"/>
          <w:szCs w:val="24"/>
          <w:lang w:val="pt-BR"/>
        </w:rPr>
        <w:t xml:space="preserve"> um controle das turmas e demais dependências referente aos programas de voluntariados, doações participações e controle dos demais.</w:t>
      </w:r>
    </w:p>
    <w:p w14:paraId="1F04635C" w14:textId="1AC542C6" w:rsidR="0091464B" w:rsidRDefault="0091464B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</w:r>
      <w:r w:rsidR="00FD5D09">
        <w:rPr>
          <w:rFonts w:ascii="Arial" w:hAnsi="Arial" w:cs="Arial"/>
          <w:sz w:val="24"/>
          <w:szCs w:val="24"/>
          <w:lang w:val="pt-BR"/>
        </w:rPr>
        <w:t xml:space="preserve">Ele </w:t>
      </w:r>
      <w:r>
        <w:rPr>
          <w:rFonts w:ascii="Arial" w:hAnsi="Arial" w:cs="Arial"/>
          <w:sz w:val="24"/>
          <w:szCs w:val="24"/>
          <w:lang w:val="pt-BR"/>
        </w:rPr>
        <w:t>vai manter um histórico dos voluntários e dos beneficiados pelos programas bem como também as ações executadas pelos voluntários.</w:t>
      </w:r>
    </w:p>
    <w:p w14:paraId="3FF594B8" w14:textId="747698F0" w:rsidR="0091464B" w:rsidRDefault="0091464B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Vai manter as atas assinadas eletronicamente pelos participantes dos comitês de controle dos programas.</w:t>
      </w:r>
    </w:p>
    <w:p w14:paraId="04D625CE" w14:textId="0EB00906" w:rsidR="0091464B" w:rsidRDefault="00FD5D09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Vai manter também um controle de presença, efetuara cálculos para apontar por mês e ano os voluntários mais assíduos nos trabalhos efetuando um ranking para que o comitê de controle possa premiar esse voluntários.</w:t>
      </w:r>
    </w:p>
    <w:p w14:paraId="1256E687" w14:textId="2936A681" w:rsidR="00FD5D09" w:rsidRPr="00A972B2" w:rsidRDefault="00FD5D09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 xml:space="preserve">Manter anotações referentes aos participantes e relatos dos fatos ocorridos durante o desenvolvimento </w:t>
      </w:r>
      <w:r w:rsidR="00657088">
        <w:rPr>
          <w:rFonts w:ascii="Arial" w:hAnsi="Arial" w:cs="Arial"/>
          <w:sz w:val="24"/>
          <w:szCs w:val="24"/>
          <w:lang w:val="pt-BR"/>
        </w:rPr>
        <w:t>dos trabalhos.</w:t>
      </w:r>
    </w:p>
    <w:p w14:paraId="218E402D" w14:textId="6940B75E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72C773C0" w14:textId="68B08E73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855BBCD" w14:textId="6C128222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D174A50" w14:textId="218AB190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60CA9443" w14:textId="56A6BBF5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0354E160" w14:textId="6A56C51D" w:rsid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7DB5082B" w14:textId="77777777" w:rsidTr="0000354E">
        <w:tc>
          <w:tcPr>
            <w:tcW w:w="8296" w:type="dxa"/>
          </w:tcPr>
          <w:p w14:paraId="5FC40307" w14:textId="0C0321B8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Escopo</w:t>
            </w:r>
          </w:p>
        </w:tc>
      </w:tr>
    </w:tbl>
    <w:p w14:paraId="1EDE6914" w14:textId="20E987B0" w:rsidR="0000354E" w:rsidRDefault="008274D1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O escopo deste documento se limita a fornecer a todos os envolvidos uma descrição compreensível das funcionalidades que serão atendidas no projeto de software.</w:t>
      </w:r>
    </w:p>
    <w:p w14:paraId="723B1AE3" w14:textId="4F1BE190" w:rsidR="009C043F" w:rsidRDefault="009C043F" w:rsidP="009C043F">
      <w:pPr>
        <w:pStyle w:val="Endereo"/>
        <w:numPr>
          <w:ilvl w:val="0"/>
          <w:numId w:val="35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Desenvolver telas do sistema;</w:t>
      </w:r>
    </w:p>
    <w:p w14:paraId="7B44D068" w14:textId="0F24ECCC" w:rsidR="009C043F" w:rsidRDefault="009C043F" w:rsidP="009C043F">
      <w:pPr>
        <w:pStyle w:val="Endereo"/>
        <w:numPr>
          <w:ilvl w:val="0"/>
          <w:numId w:val="35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Desenvolver banco de dados;</w:t>
      </w:r>
    </w:p>
    <w:p w14:paraId="169CF79F" w14:textId="6C1C41BE" w:rsidR="00C57A75" w:rsidRDefault="00C57A75" w:rsidP="009C043F">
      <w:pPr>
        <w:pStyle w:val="Endereo"/>
        <w:numPr>
          <w:ilvl w:val="0"/>
          <w:numId w:val="35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Implementar acessos e controles.</w:t>
      </w:r>
    </w:p>
    <w:p w14:paraId="1312FAE1" w14:textId="77777777" w:rsidR="00C57A75" w:rsidRDefault="00C57A75" w:rsidP="00C57A75">
      <w:pPr>
        <w:pStyle w:val="Endereo"/>
        <w:ind w:left="720"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40B0C1D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D164C64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2208D805" w14:textId="77777777" w:rsidTr="0000354E">
        <w:tc>
          <w:tcPr>
            <w:tcW w:w="8296" w:type="dxa"/>
          </w:tcPr>
          <w:p w14:paraId="455326EB" w14:textId="587371CA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Premissas e restrições</w:t>
            </w:r>
          </w:p>
        </w:tc>
      </w:tr>
    </w:tbl>
    <w:p w14:paraId="107B8F87" w14:textId="03C330FD" w:rsidR="0000354E" w:rsidRDefault="009C043F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Conhecer a estrutura do projeto;</w:t>
      </w:r>
    </w:p>
    <w:p w14:paraId="6B3BE96D" w14:textId="01307813" w:rsidR="009C043F" w:rsidRDefault="009C043F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Entender a regra de negócio do projeto;</w:t>
      </w:r>
    </w:p>
    <w:p w14:paraId="3B7B2C65" w14:textId="07A1957D" w:rsidR="009C043F" w:rsidRDefault="009C043F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A Conclusão da análise de requisitos de ser concluída até 30 de junho de 2021</w:t>
      </w:r>
    </w:p>
    <w:p w14:paraId="5CF0A1A4" w14:textId="0B45A826" w:rsidR="009C043F" w:rsidRDefault="007C587B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Desenvolver layout do banco de dados.</w:t>
      </w:r>
    </w:p>
    <w:p w14:paraId="0A507B38" w14:textId="6C30FAF6" w:rsidR="007C587B" w:rsidRDefault="007C587B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Desenvolver criptografia. </w:t>
      </w:r>
    </w:p>
    <w:p w14:paraId="16E723B2" w14:textId="3C512274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0FA39E3A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EF8D14F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581CA396" w14:textId="77777777" w:rsidTr="0000354E">
        <w:tc>
          <w:tcPr>
            <w:tcW w:w="8296" w:type="dxa"/>
          </w:tcPr>
          <w:p w14:paraId="2CF89944" w14:textId="07E00DBD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Principais interessados – Stakeholders</w:t>
            </w:r>
          </w:p>
        </w:tc>
      </w:tr>
    </w:tbl>
    <w:p w14:paraId="5878F6C4" w14:textId="6108A316" w:rsidR="0000354E" w:rsidRDefault="0000354E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043F" w14:paraId="77404AA5" w14:textId="77777777" w:rsidTr="009C043F">
        <w:tc>
          <w:tcPr>
            <w:tcW w:w="4148" w:type="dxa"/>
          </w:tcPr>
          <w:p w14:paraId="3CD08483" w14:textId="34499549" w:rsidR="009C043F" w:rsidRP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6"/>
                <w:szCs w:val="26"/>
                <w:lang w:val="pt-BR"/>
              </w:rPr>
            </w:pPr>
            <w:r w:rsidRPr="009C043F">
              <w:rPr>
                <w:rFonts w:ascii="Arial" w:hAnsi="Arial" w:cs="Arial"/>
                <w:sz w:val="26"/>
                <w:szCs w:val="26"/>
                <w:lang w:val="pt-BR"/>
              </w:rPr>
              <w:t>Nome</w:t>
            </w:r>
          </w:p>
        </w:tc>
        <w:tc>
          <w:tcPr>
            <w:tcW w:w="4148" w:type="dxa"/>
          </w:tcPr>
          <w:p w14:paraId="26787C2B" w14:textId="2A08FA48" w:rsidR="009C043F" w:rsidRP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6"/>
                <w:szCs w:val="26"/>
                <w:lang w:val="pt-BR"/>
              </w:rPr>
            </w:pPr>
            <w:r w:rsidRPr="009C043F">
              <w:rPr>
                <w:rFonts w:ascii="Arial" w:hAnsi="Arial" w:cs="Arial"/>
                <w:sz w:val="26"/>
                <w:szCs w:val="26"/>
                <w:lang w:val="pt-BR"/>
              </w:rPr>
              <w:t>Cargo</w:t>
            </w:r>
          </w:p>
        </w:tc>
      </w:tr>
      <w:tr w:rsidR="009C043F" w14:paraId="590E6E2D" w14:textId="77777777" w:rsidTr="009C043F">
        <w:tc>
          <w:tcPr>
            <w:tcW w:w="4148" w:type="dxa"/>
          </w:tcPr>
          <w:p w14:paraId="787C91A7" w14:textId="636B86EB" w:rsidR="009C043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Luiz Roberto Hilgemberg</w:t>
            </w:r>
          </w:p>
        </w:tc>
        <w:tc>
          <w:tcPr>
            <w:tcW w:w="4148" w:type="dxa"/>
          </w:tcPr>
          <w:p w14:paraId="5DEC9B4B" w14:textId="5BF3611D" w:rsidR="009C043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TI</w:t>
            </w:r>
          </w:p>
        </w:tc>
      </w:tr>
      <w:tr w:rsidR="009C043F" w14:paraId="638A3FED" w14:textId="77777777" w:rsidTr="009C043F">
        <w:tc>
          <w:tcPr>
            <w:tcW w:w="4148" w:type="dxa"/>
          </w:tcPr>
          <w:p w14:paraId="19A59DB3" w14:textId="01A710BB" w:rsidR="00C555B1" w:rsidRDefault="00C555B1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Pessoa envolvida na análise</w:t>
            </w:r>
          </w:p>
        </w:tc>
        <w:tc>
          <w:tcPr>
            <w:tcW w:w="4148" w:type="dxa"/>
          </w:tcPr>
          <w:p w14:paraId="019F9E58" w14:textId="7B05FE8A" w:rsidR="009C043F" w:rsidRDefault="00C555B1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Cargo na empresa</w:t>
            </w:r>
          </w:p>
        </w:tc>
      </w:tr>
      <w:tr w:rsidR="009C043F" w14:paraId="1113BD4B" w14:textId="77777777" w:rsidTr="009C043F">
        <w:tc>
          <w:tcPr>
            <w:tcW w:w="4148" w:type="dxa"/>
          </w:tcPr>
          <w:p w14:paraId="49C35C83" w14:textId="77777777" w:rsid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148" w:type="dxa"/>
          </w:tcPr>
          <w:p w14:paraId="66C0E4BB" w14:textId="77777777" w:rsid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23657E7A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497D2531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4797F6D9" w14:textId="77777777" w:rsidTr="0000354E">
        <w:tc>
          <w:tcPr>
            <w:tcW w:w="8296" w:type="dxa"/>
          </w:tcPr>
          <w:p w14:paraId="29F56E5F" w14:textId="00D2CE15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Protótipos</w:t>
            </w:r>
          </w:p>
        </w:tc>
      </w:tr>
    </w:tbl>
    <w:p w14:paraId="4753A2BB" w14:textId="2BE5AF7C" w:rsidR="0000354E" w:rsidRDefault="0000354E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2589FAEB" w14:textId="417CE216" w:rsidR="0000354E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proofErr w:type="spellStart"/>
      <w:r>
        <w:rPr>
          <w:rFonts w:ascii="Arial" w:hAnsi="Arial" w:cs="Arial"/>
          <w:sz w:val="24"/>
          <w:szCs w:val="24"/>
          <w:lang w:val="pt-BR"/>
        </w:rPr>
        <w:t>Mockups</w:t>
      </w:r>
      <w:proofErr w:type="spellEnd"/>
      <w:r>
        <w:rPr>
          <w:rFonts w:ascii="Arial" w:hAnsi="Arial" w:cs="Arial"/>
          <w:sz w:val="24"/>
          <w:szCs w:val="24"/>
          <w:lang w:val="pt-BR"/>
        </w:rPr>
        <w:t>.</w:t>
      </w:r>
    </w:p>
    <w:p w14:paraId="6EFA2EBF" w14:textId="0EE03D8A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4BA59D31" w14:textId="2B8C3446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3CBE223E" w14:textId="653482EE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2A8FDF92" w14:textId="6C80A839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EC277CA" w14:textId="257A3536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C580E44" w14:textId="392822A4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3C5C28C" w14:textId="772AC8DB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3F687B69" w14:textId="26533CBE" w:rsidR="007B30D7" w:rsidRDefault="007B30D7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624E1771" w14:textId="77777777" w:rsidR="007B30D7" w:rsidRDefault="007B30D7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004C3BFF" w14:textId="07A65B84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4117B13" w14:textId="7DAB3885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2CA432DA" w14:textId="323FA00D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4DEBD7CE" w14:textId="6BC2E5CE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043F" w14:paraId="6A2A7B94" w14:textId="77777777" w:rsidTr="009C043F">
        <w:tc>
          <w:tcPr>
            <w:tcW w:w="8296" w:type="dxa"/>
          </w:tcPr>
          <w:p w14:paraId="02F41DDE" w14:textId="67E242B9" w:rsidR="009C043F" w:rsidRP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lastRenderedPageBreak/>
              <w:t>Necessidades e Funcionalidades</w:t>
            </w:r>
          </w:p>
        </w:tc>
      </w:tr>
    </w:tbl>
    <w:p w14:paraId="19EE4897" w14:textId="5AE8EE11" w:rsidR="000834F1" w:rsidRDefault="000834F1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</w:r>
      <w:r w:rsidR="00BB38E9">
        <w:rPr>
          <w:rFonts w:ascii="Arial" w:hAnsi="Arial" w:cs="Arial"/>
          <w:sz w:val="24"/>
          <w:szCs w:val="24"/>
          <w:lang w:val="pt-BR"/>
        </w:rPr>
        <w:t>A seguir estão descritas as necessidades de alteração e implementação dentro do Sistema.</w:t>
      </w:r>
    </w:p>
    <w:p w14:paraId="3501F5B7" w14:textId="77777777" w:rsidR="0058765F" w:rsidRDefault="0058765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6946"/>
      </w:tblGrid>
      <w:tr w:rsidR="0058765F" w14:paraId="12AF31BC" w14:textId="77777777" w:rsidTr="0058765F">
        <w:tc>
          <w:tcPr>
            <w:tcW w:w="8217" w:type="dxa"/>
            <w:gridSpan w:val="2"/>
          </w:tcPr>
          <w:p w14:paraId="1FA18670" w14:textId="3EB29CF2" w:rsidR="0058765F" w:rsidRP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Necessidade 01</w:t>
            </w:r>
          </w:p>
        </w:tc>
      </w:tr>
      <w:tr w:rsidR="0058765F" w14:paraId="124382E7" w14:textId="77777777" w:rsidTr="0058765F">
        <w:tc>
          <w:tcPr>
            <w:tcW w:w="8217" w:type="dxa"/>
            <w:gridSpan w:val="2"/>
          </w:tcPr>
          <w:p w14:paraId="1C9B70CF" w14:textId="203777C2" w:rsidR="0058765F" w:rsidRP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Tela de login</w:t>
            </w:r>
            <w:r w:rsidR="0073368E">
              <w:rPr>
                <w:rFonts w:ascii="Arial" w:hAnsi="Arial" w:cs="Arial"/>
                <w:sz w:val="24"/>
                <w:szCs w:val="24"/>
                <w:lang w:val="pt-BR"/>
              </w:rPr>
              <w:t xml:space="preserve"> </w:t>
            </w:r>
          </w:p>
        </w:tc>
      </w:tr>
      <w:tr w:rsidR="0058765F" w14:paraId="403215F3" w14:textId="77777777" w:rsidTr="0058765F">
        <w:tc>
          <w:tcPr>
            <w:tcW w:w="1271" w:type="dxa"/>
          </w:tcPr>
          <w:p w14:paraId="43019941" w14:textId="13C839E8" w:rsidR="0058765F" w:rsidRP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Id. </w:t>
            </w:r>
            <w:proofErr w:type="spellStart"/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Func</w:t>
            </w:r>
            <w:proofErr w:type="spellEnd"/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.</w:t>
            </w:r>
          </w:p>
        </w:tc>
        <w:tc>
          <w:tcPr>
            <w:tcW w:w="6946" w:type="dxa"/>
          </w:tcPr>
          <w:p w14:paraId="2F613B70" w14:textId="38A56A80" w:rsidR="0058765F" w:rsidRP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Descrição das Funcionalidades/atores envolvidos</w:t>
            </w:r>
          </w:p>
        </w:tc>
      </w:tr>
      <w:tr w:rsidR="0058765F" w14:paraId="3DB48733" w14:textId="77777777" w:rsidTr="0058765F">
        <w:tc>
          <w:tcPr>
            <w:tcW w:w="1271" w:type="dxa"/>
          </w:tcPr>
          <w:p w14:paraId="5C80D215" w14:textId="341A6147" w:rsid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01</w:t>
            </w:r>
          </w:p>
        </w:tc>
        <w:tc>
          <w:tcPr>
            <w:tcW w:w="6946" w:type="dxa"/>
          </w:tcPr>
          <w:p w14:paraId="5508626B" w14:textId="360CAE38" w:rsid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Controle de acesso</w:t>
            </w:r>
          </w:p>
        </w:tc>
      </w:tr>
      <w:tr w:rsidR="0058765F" w14:paraId="2BDFB78B" w14:textId="77777777" w:rsidTr="0058765F">
        <w:tc>
          <w:tcPr>
            <w:tcW w:w="1271" w:type="dxa"/>
          </w:tcPr>
          <w:p w14:paraId="51B391AF" w14:textId="0A45F1C8" w:rsid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02 </w:t>
            </w:r>
          </w:p>
        </w:tc>
        <w:tc>
          <w:tcPr>
            <w:tcW w:w="6946" w:type="dxa"/>
          </w:tcPr>
          <w:p w14:paraId="70E8BE76" w14:textId="39B5C29C" w:rsid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Registro dos usuários do sistema</w:t>
            </w:r>
          </w:p>
        </w:tc>
      </w:tr>
      <w:tr w:rsidR="0058765F" w14:paraId="79AE2BA4" w14:textId="77777777" w:rsidTr="0058765F">
        <w:tc>
          <w:tcPr>
            <w:tcW w:w="1271" w:type="dxa"/>
          </w:tcPr>
          <w:p w14:paraId="409120F2" w14:textId="03BE09AB" w:rsidR="0058765F" w:rsidRDefault="007C587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03</w:t>
            </w:r>
          </w:p>
        </w:tc>
        <w:tc>
          <w:tcPr>
            <w:tcW w:w="6946" w:type="dxa"/>
          </w:tcPr>
          <w:p w14:paraId="1AA9A867" w14:textId="4C6550FD" w:rsidR="0058765F" w:rsidRDefault="007C587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Segurança das informações</w:t>
            </w:r>
          </w:p>
        </w:tc>
      </w:tr>
      <w:tr w:rsidR="0058765F" w14:paraId="7FD11C19" w14:textId="77777777" w:rsidTr="0058765F">
        <w:tc>
          <w:tcPr>
            <w:tcW w:w="1271" w:type="dxa"/>
          </w:tcPr>
          <w:p w14:paraId="29CD2392" w14:textId="77777777" w:rsid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3DDA6E95" w14:textId="77777777" w:rsid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31D53924" w14:textId="1515962B" w:rsidR="00BB38E9" w:rsidRDefault="00BB38E9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EFAE149" w14:textId="77777777" w:rsidR="0058765F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6946"/>
      </w:tblGrid>
      <w:tr w:rsidR="0058765F" w14:paraId="60495A57" w14:textId="77777777" w:rsidTr="00D64D0F">
        <w:tc>
          <w:tcPr>
            <w:tcW w:w="8217" w:type="dxa"/>
            <w:gridSpan w:val="2"/>
          </w:tcPr>
          <w:p w14:paraId="19A16917" w14:textId="06834C7D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Necessidade 0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2</w:t>
            </w:r>
          </w:p>
        </w:tc>
      </w:tr>
      <w:tr w:rsidR="0058765F" w14:paraId="347A2E7B" w14:textId="77777777" w:rsidTr="00D64D0F">
        <w:tc>
          <w:tcPr>
            <w:tcW w:w="8217" w:type="dxa"/>
            <w:gridSpan w:val="2"/>
          </w:tcPr>
          <w:p w14:paraId="791BA447" w14:textId="0F49BA4F" w:rsidR="0058765F" w:rsidRPr="0058765F" w:rsidRDefault="0073368E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Funcionalidades do sistema</w:t>
            </w:r>
          </w:p>
        </w:tc>
      </w:tr>
      <w:tr w:rsidR="0058765F" w14:paraId="50A0C1D4" w14:textId="77777777" w:rsidTr="00D64D0F">
        <w:tc>
          <w:tcPr>
            <w:tcW w:w="1271" w:type="dxa"/>
          </w:tcPr>
          <w:p w14:paraId="4E55F3BB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Id. </w:t>
            </w:r>
            <w:proofErr w:type="spellStart"/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Func</w:t>
            </w:r>
            <w:proofErr w:type="spellEnd"/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.</w:t>
            </w:r>
          </w:p>
        </w:tc>
        <w:tc>
          <w:tcPr>
            <w:tcW w:w="6946" w:type="dxa"/>
          </w:tcPr>
          <w:p w14:paraId="52743EF9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Descrição das Funcionalidades/atores envolvidos</w:t>
            </w:r>
          </w:p>
        </w:tc>
      </w:tr>
      <w:tr w:rsidR="0058765F" w14:paraId="55715C88" w14:textId="77777777" w:rsidTr="00D64D0F">
        <w:tc>
          <w:tcPr>
            <w:tcW w:w="1271" w:type="dxa"/>
          </w:tcPr>
          <w:p w14:paraId="4238C705" w14:textId="5B425FCC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01</w:t>
            </w:r>
          </w:p>
        </w:tc>
        <w:tc>
          <w:tcPr>
            <w:tcW w:w="6946" w:type="dxa"/>
          </w:tcPr>
          <w:p w14:paraId="1737DEF7" w14:textId="7ADE1DBA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Controlar o acesso</w:t>
            </w:r>
          </w:p>
        </w:tc>
      </w:tr>
      <w:tr w:rsidR="0058765F" w14:paraId="4335A3CF" w14:textId="77777777" w:rsidTr="00D64D0F">
        <w:tc>
          <w:tcPr>
            <w:tcW w:w="1271" w:type="dxa"/>
          </w:tcPr>
          <w:p w14:paraId="78F7AD16" w14:textId="45C8CA9C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02</w:t>
            </w:r>
          </w:p>
        </w:tc>
        <w:tc>
          <w:tcPr>
            <w:tcW w:w="6946" w:type="dxa"/>
          </w:tcPr>
          <w:p w14:paraId="50B82378" w14:textId="7C1BF817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Controlar os voluntários</w:t>
            </w:r>
          </w:p>
        </w:tc>
      </w:tr>
      <w:tr w:rsidR="0058765F" w14:paraId="746E711A" w14:textId="77777777" w:rsidTr="00D64D0F">
        <w:tc>
          <w:tcPr>
            <w:tcW w:w="1271" w:type="dxa"/>
          </w:tcPr>
          <w:p w14:paraId="7BDA27A5" w14:textId="00E483F9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03</w:t>
            </w:r>
          </w:p>
        </w:tc>
        <w:tc>
          <w:tcPr>
            <w:tcW w:w="6946" w:type="dxa"/>
          </w:tcPr>
          <w:p w14:paraId="7B2FD0E9" w14:textId="7F966013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Controlas os programas</w:t>
            </w:r>
          </w:p>
        </w:tc>
      </w:tr>
      <w:tr w:rsidR="0058765F" w14:paraId="1AB2B93E" w14:textId="77777777" w:rsidTr="00D64D0F">
        <w:tc>
          <w:tcPr>
            <w:tcW w:w="1271" w:type="dxa"/>
          </w:tcPr>
          <w:p w14:paraId="4BF5F964" w14:textId="1DDFDCA0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04</w:t>
            </w:r>
          </w:p>
        </w:tc>
        <w:tc>
          <w:tcPr>
            <w:tcW w:w="6946" w:type="dxa"/>
          </w:tcPr>
          <w:p w14:paraId="366D506A" w14:textId="6852FCC8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Controlar os projetos</w:t>
            </w:r>
          </w:p>
        </w:tc>
      </w:tr>
      <w:tr w:rsidR="0091464B" w14:paraId="361277A6" w14:textId="77777777" w:rsidTr="00D64D0F">
        <w:tc>
          <w:tcPr>
            <w:tcW w:w="1271" w:type="dxa"/>
          </w:tcPr>
          <w:p w14:paraId="6B07D227" w14:textId="638A578D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05</w:t>
            </w:r>
          </w:p>
        </w:tc>
        <w:tc>
          <w:tcPr>
            <w:tcW w:w="6946" w:type="dxa"/>
          </w:tcPr>
          <w:p w14:paraId="261606E0" w14:textId="5E76A2FA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Controle Comitês</w:t>
            </w:r>
          </w:p>
        </w:tc>
      </w:tr>
      <w:tr w:rsidR="0091464B" w14:paraId="0305D6EA" w14:textId="77777777" w:rsidTr="00D64D0F">
        <w:tc>
          <w:tcPr>
            <w:tcW w:w="1271" w:type="dxa"/>
          </w:tcPr>
          <w:p w14:paraId="7D84DE96" w14:textId="144898D8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06</w:t>
            </w:r>
          </w:p>
        </w:tc>
        <w:tc>
          <w:tcPr>
            <w:tcW w:w="6946" w:type="dxa"/>
          </w:tcPr>
          <w:p w14:paraId="6D5C250A" w14:textId="721D9DC7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Controle Beneficiados</w:t>
            </w:r>
          </w:p>
        </w:tc>
      </w:tr>
      <w:tr w:rsidR="0091464B" w14:paraId="0AF63A85" w14:textId="77777777" w:rsidTr="00D64D0F">
        <w:tc>
          <w:tcPr>
            <w:tcW w:w="1271" w:type="dxa"/>
          </w:tcPr>
          <w:p w14:paraId="1212803D" w14:textId="6E17880D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07</w:t>
            </w:r>
          </w:p>
        </w:tc>
        <w:tc>
          <w:tcPr>
            <w:tcW w:w="6946" w:type="dxa"/>
          </w:tcPr>
          <w:p w14:paraId="6ACE6499" w14:textId="5904B552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Controle Doação</w:t>
            </w:r>
          </w:p>
        </w:tc>
      </w:tr>
      <w:tr w:rsidR="0091464B" w14:paraId="31AEFCA4" w14:textId="77777777" w:rsidTr="00D64D0F">
        <w:tc>
          <w:tcPr>
            <w:tcW w:w="1271" w:type="dxa"/>
          </w:tcPr>
          <w:p w14:paraId="232FBA63" w14:textId="1A0D8C2B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08</w:t>
            </w:r>
          </w:p>
        </w:tc>
        <w:tc>
          <w:tcPr>
            <w:tcW w:w="6946" w:type="dxa"/>
          </w:tcPr>
          <w:p w14:paraId="790E3909" w14:textId="55970BD8" w:rsidR="0081429C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Controle </w:t>
            </w:r>
            <w:r w:rsidR="00035F29">
              <w:rPr>
                <w:rFonts w:ascii="Arial" w:hAnsi="Arial" w:cs="Arial"/>
                <w:sz w:val="24"/>
                <w:szCs w:val="24"/>
                <w:lang w:val="pt-BR"/>
              </w:rPr>
              <w:t>P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arceiros</w:t>
            </w:r>
          </w:p>
        </w:tc>
      </w:tr>
      <w:tr w:rsidR="0091464B" w14:paraId="7393B059" w14:textId="77777777" w:rsidTr="00D64D0F">
        <w:tc>
          <w:tcPr>
            <w:tcW w:w="1271" w:type="dxa"/>
          </w:tcPr>
          <w:p w14:paraId="1DB6BA32" w14:textId="1DA376D4" w:rsidR="0091464B" w:rsidRDefault="00035F29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09</w:t>
            </w:r>
          </w:p>
        </w:tc>
        <w:tc>
          <w:tcPr>
            <w:tcW w:w="6946" w:type="dxa"/>
          </w:tcPr>
          <w:p w14:paraId="0611CA89" w14:textId="0B89176F" w:rsidR="0091464B" w:rsidRDefault="00035F29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Relatórios  </w:t>
            </w:r>
          </w:p>
        </w:tc>
      </w:tr>
      <w:tr w:rsidR="0091464B" w14:paraId="42DC4968" w14:textId="77777777" w:rsidTr="00D64D0F">
        <w:tc>
          <w:tcPr>
            <w:tcW w:w="1271" w:type="dxa"/>
          </w:tcPr>
          <w:p w14:paraId="03E14A96" w14:textId="1D9217AA" w:rsidR="0091464B" w:rsidRDefault="00035F29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10</w:t>
            </w:r>
          </w:p>
        </w:tc>
        <w:tc>
          <w:tcPr>
            <w:tcW w:w="6946" w:type="dxa"/>
          </w:tcPr>
          <w:p w14:paraId="74F70088" w14:textId="720F0B36" w:rsidR="0091464B" w:rsidRDefault="00035F29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Controle sobre o desenvolvimento dos voluntários no programa.</w:t>
            </w:r>
          </w:p>
        </w:tc>
      </w:tr>
      <w:tr w:rsidR="0091464B" w14:paraId="32D0F28B" w14:textId="77777777" w:rsidTr="00D64D0F">
        <w:tc>
          <w:tcPr>
            <w:tcW w:w="1271" w:type="dxa"/>
          </w:tcPr>
          <w:p w14:paraId="75E41DFF" w14:textId="0BA2F21F" w:rsidR="0091464B" w:rsidRDefault="005F52D8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11</w:t>
            </w:r>
          </w:p>
        </w:tc>
        <w:tc>
          <w:tcPr>
            <w:tcW w:w="6946" w:type="dxa"/>
          </w:tcPr>
          <w:p w14:paraId="4B5FBC8B" w14:textId="3EAF518F" w:rsidR="0091464B" w:rsidRDefault="005F52D8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Manter ata das reuniões dos comitês.</w:t>
            </w:r>
          </w:p>
        </w:tc>
      </w:tr>
      <w:tr w:rsidR="0091464B" w14:paraId="64A1E307" w14:textId="77777777" w:rsidTr="00D64D0F">
        <w:tc>
          <w:tcPr>
            <w:tcW w:w="1271" w:type="dxa"/>
          </w:tcPr>
          <w:p w14:paraId="79A8E0FE" w14:textId="217A281E" w:rsidR="0091464B" w:rsidRDefault="005F52D8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12</w:t>
            </w:r>
          </w:p>
        </w:tc>
        <w:tc>
          <w:tcPr>
            <w:tcW w:w="6946" w:type="dxa"/>
          </w:tcPr>
          <w:p w14:paraId="5ECC7498" w14:textId="0D72EB2B" w:rsidR="0091464B" w:rsidRDefault="005F52D8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Manter os relatos dos fatos e melhorias dos programas e projetos.</w:t>
            </w:r>
          </w:p>
        </w:tc>
      </w:tr>
      <w:tr w:rsidR="007C587B" w14:paraId="5CCF8369" w14:textId="77777777" w:rsidTr="00D64D0F">
        <w:tc>
          <w:tcPr>
            <w:tcW w:w="1271" w:type="dxa"/>
          </w:tcPr>
          <w:p w14:paraId="56A3AF30" w14:textId="026310B5" w:rsidR="007C587B" w:rsidRDefault="007C587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13</w:t>
            </w:r>
          </w:p>
        </w:tc>
        <w:tc>
          <w:tcPr>
            <w:tcW w:w="6946" w:type="dxa"/>
          </w:tcPr>
          <w:p w14:paraId="6084AC36" w14:textId="2FA78D4D" w:rsidR="007C587B" w:rsidRDefault="007C587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Controle dos itens doados e os beneficiados</w:t>
            </w:r>
          </w:p>
        </w:tc>
      </w:tr>
    </w:tbl>
    <w:p w14:paraId="557944FB" w14:textId="77777777" w:rsidR="0058765F" w:rsidRPr="00A972B2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74C404D9" w14:textId="285839A3" w:rsidR="0058765F" w:rsidRDefault="0058765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1EE6B43" w14:textId="77777777" w:rsidR="0058765F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6946"/>
      </w:tblGrid>
      <w:tr w:rsidR="0058765F" w14:paraId="09E2E58E" w14:textId="77777777" w:rsidTr="00D64D0F">
        <w:tc>
          <w:tcPr>
            <w:tcW w:w="8217" w:type="dxa"/>
            <w:gridSpan w:val="2"/>
          </w:tcPr>
          <w:p w14:paraId="4295DA42" w14:textId="0D1578EF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Necessidade 0</w:t>
            </w:r>
            <w:r w:rsidR="00141D8C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3</w:t>
            </w:r>
          </w:p>
        </w:tc>
      </w:tr>
      <w:tr w:rsidR="0058765F" w14:paraId="225079F4" w14:textId="77777777" w:rsidTr="00D64D0F">
        <w:tc>
          <w:tcPr>
            <w:tcW w:w="8217" w:type="dxa"/>
            <w:gridSpan w:val="2"/>
          </w:tcPr>
          <w:p w14:paraId="608D2850" w14:textId="28A75036" w:rsidR="0058765F" w:rsidRPr="0058765F" w:rsidRDefault="0073368E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Funcionalidades do sistema</w:t>
            </w:r>
          </w:p>
        </w:tc>
      </w:tr>
      <w:tr w:rsidR="0058765F" w14:paraId="7EE5A74F" w14:textId="77777777" w:rsidTr="00D64D0F">
        <w:tc>
          <w:tcPr>
            <w:tcW w:w="1271" w:type="dxa"/>
          </w:tcPr>
          <w:p w14:paraId="046346E8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Id. </w:t>
            </w:r>
            <w:proofErr w:type="spellStart"/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Func</w:t>
            </w:r>
            <w:proofErr w:type="spellEnd"/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.</w:t>
            </w:r>
          </w:p>
        </w:tc>
        <w:tc>
          <w:tcPr>
            <w:tcW w:w="6946" w:type="dxa"/>
          </w:tcPr>
          <w:p w14:paraId="6FA3EDC6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Descrição das Funcionalidades/atores envolvidos</w:t>
            </w:r>
          </w:p>
        </w:tc>
      </w:tr>
      <w:tr w:rsidR="0058765F" w14:paraId="33573E53" w14:textId="77777777" w:rsidTr="00D64D0F">
        <w:tc>
          <w:tcPr>
            <w:tcW w:w="1271" w:type="dxa"/>
          </w:tcPr>
          <w:p w14:paraId="4B506E92" w14:textId="2842FBE2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01</w:t>
            </w:r>
          </w:p>
        </w:tc>
        <w:tc>
          <w:tcPr>
            <w:tcW w:w="6946" w:type="dxa"/>
          </w:tcPr>
          <w:p w14:paraId="67AEAE07" w14:textId="4BDB63A1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Desenvolver e ajustar os controle do sistemas</w:t>
            </w:r>
          </w:p>
        </w:tc>
      </w:tr>
      <w:tr w:rsidR="0058765F" w14:paraId="37DD455E" w14:textId="77777777" w:rsidTr="00D64D0F">
        <w:tc>
          <w:tcPr>
            <w:tcW w:w="1271" w:type="dxa"/>
          </w:tcPr>
          <w:p w14:paraId="34FED2B1" w14:textId="53773522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02</w:t>
            </w:r>
          </w:p>
        </w:tc>
        <w:tc>
          <w:tcPr>
            <w:tcW w:w="6946" w:type="dxa"/>
          </w:tcPr>
          <w:p w14:paraId="2EE5904A" w14:textId="5607104A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Desenvolver ajustes nas telas e permissões</w:t>
            </w:r>
          </w:p>
        </w:tc>
      </w:tr>
      <w:tr w:rsidR="0058765F" w14:paraId="190673CA" w14:textId="77777777" w:rsidTr="00D64D0F">
        <w:tc>
          <w:tcPr>
            <w:tcW w:w="1271" w:type="dxa"/>
          </w:tcPr>
          <w:p w14:paraId="3EBB02DC" w14:textId="427E0740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03</w:t>
            </w:r>
          </w:p>
        </w:tc>
        <w:tc>
          <w:tcPr>
            <w:tcW w:w="6946" w:type="dxa"/>
          </w:tcPr>
          <w:p w14:paraId="2769985A" w14:textId="4AECAFFD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Desenvolver relatórios </w:t>
            </w:r>
          </w:p>
        </w:tc>
      </w:tr>
      <w:tr w:rsidR="0058765F" w14:paraId="402833E3" w14:textId="77777777" w:rsidTr="00D64D0F">
        <w:tc>
          <w:tcPr>
            <w:tcW w:w="1271" w:type="dxa"/>
          </w:tcPr>
          <w:p w14:paraId="2794BD9D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103AF07A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615B74D0" w14:textId="77777777" w:rsidR="0058765F" w:rsidRPr="00A972B2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BA7DDA2" w14:textId="77777777" w:rsidR="0058765F" w:rsidRPr="00A972B2" w:rsidRDefault="0058765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sectPr w:rsidR="0058765F" w:rsidRPr="00A972B2" w:rsidSect="003F1819">
      <w:headerReference w:type="default" r:id="rId12"/>
      <w:footerReference w:type="default" r:id="rId13"/>
      <w:pgSz w:w="11906" w:h="16838" w:code="9"/>
      <w:pgMar w:top="1440" w:right="1080" w:bottom="1440" w:left="1080" w:header="567" w:footer="397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4E316" w14:textId="77777777" w:rsidR="0015671B" w:rsidRDefault="0015671B" w:rsidP="001C66AD">
      <w:pPr>
        <w:spacing w:after="0" w:line="240" w:lineRule="auto"/>
      </w:pPr>
      <w:r>
        <w:separator/>
      </w:r>
    </w:p>
  </w:endnote>
  <w:endnote w:type="continuationSeparator" w:id="0">
    <w:p w14:paraId="0EB2C980" w14:textId="77777777" w:rsidR="0015671B" w:rsidRDefault="0015671B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F666E17-AE49-43A9-A47C-1A85317A9CC6}"/>
    <w:embedBold r:id="rId2" w:fontKey="{AE069355-C26D-40D3-B1DE-94E5B858838C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9706069E-ECB6-4572-B028-22FFDEEA9522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D9886EA2-FEB7-4399-868F-76C637ABA76E}"/>
    <w:embedBold r:id="rId5" w:fontKey="{25203B34-E863-46D3-B002-6D7E93B9737A}"/>
    <w:embedItalic r:id="rId6" w:fontKey="{337186E1-399E-4F80-92AB-CF4D6BE3F31C}"/>
    <w:embedBoldItalic r:id="rId7" w:fontKey="{D8DA92E1-1145-4636-B216-C8E229AFC212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B71B683A-5508-49A6-A060-7DD8ED86D1FE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62425" w14:textId="1B3F4B98" w:rsidR="00225FBE" w:rsidRDefault="00225FBE" w:rsidP="00752DC6">
    <w:pPr>
      <w:pStyle w:val="Endereo"/>
      <w:ind w:right="107"/>
      <w:rPr>
        <w:color w:val="041413" w:themeColor="text2" w:themeShade="80"/>
      </w:rPr>
    </w:pPr>
    <w:r w:rsidRP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Doc. Visão – Versão 1.0 – 2021</w:t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.</w:t>
    </w:r>
    <w:r w:rsidRP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  <w:t xml:space="preserve">     </w:t>
    </w:r>
    <w:r w:rsidRP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 Página</w:t>
    </w:r>
    <w:r>
      <w:rPr>
        <w:color w:val="25C4BB" w:themeColor="text2" w:themeTint="99"/>
        <w:lang w:val="pt-BR"/>
      </w:rPr>
      <w:t xml:space="preserve"> </w:t>
    </w:r>
    <w:r>
      <w:fldChar w:fldCharType="begin"/>
    </w:r>
    <w:r>
      <w:instrText>PAGE   \* MERGEFORMAT</w:instrText>
    </w:r>
    <w:r>
      <w:fldChar w:fldCharType="separate"/>
    </w:r>
    <w:r>
      <w:rPr>
        <w:lang w:val="pt-BR"/>
      </w:rPr>
      <w:t>1</w:t>
    </w:r>
    <w:r>
      <w:fldChar w:fldCharType="end"/>
    </w:r>
    <w:r>
      <w:rPr>
        <w:lang w:val="pt-BR"/>
      </w:rPr>
      <w:t xml:space="preserve"> | </w:t>
    </w:r>
    <w:fldSimple w:instr="NUMPAGES  \* Arabic  \* MERGEFORMAT">
      <w:r>
        <w:rPr>
          <w:lang w:val="pt-BR"/>
        </w:rPr>
        <w:t>1</w:t>
      </w:r>
    </w:fldSimple>
  </w:p>
  <w:p w14:paraId="289757DC" w14:textId="3BB282FD" w:rsidR="004674DE" w:rsidRPr="00225FBE" w:rsidRDefault="004674DE" w:rsidP="00225FB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E7404" w14:textId="77777777" w:rsidR="0015671B" w:rsidRDefault="0015671B" w:rsidP="001C66AD">
      <w:pPr>
        <w:spacing w:after="0" w:line="240" w:lineRule="auto"/>
      </w:pPr>
      <w:r>
        <w:separator/>
      </w:r>
    </w:p>
  </w:footnote>
  <w:footnote w:type="continuationSeparator" w:id="0">
    <w:p w14:paraId="58F802CE" w14:textId="77777777" w:rsidR="0015671B" w:rsidRDefault="0015671B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79DF4" w14:textId="0228A8D2" w:rsidR="00691944" w:rsidRDefault="00691944" w:rsidP="004674DE">
    <w:pPr>
      <w:pStyle w:val="Cabealho"/>
      <w:jc w:val="right"/>
      <w:rPr>
        <w:lang w:val="pt-BR"/>
      </w:rPr>
    </w:pPr>
    <w:r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031BFC2E" wp14:editId="001B477A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020"/>
              <wp:effectExtent l="0" t="0" r="21590" b="0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020"/>
                        <a:chOff x="0" y="0"/>
                        <a:chExt cx="7773324" cy="10065020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45916B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1BFC2E" id="Grupo 2086" o:spid="_x0000_s1029" alt="&quot;&quot;" style="position:absolute;left:0;text-align:left;margin-left:0;margin-top:0;width:612.05pt;height:792.5pt;z-index:251678720;mso-width-percent:1005;mso-position-horizontal:center;mso-position-horizontal-relative:page;mso-position-vertical:top;mso-position-vertical-relative:page;mso-width-percent:1005" coordsize="77733,100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">
              <v:group id="Grupo 1024" o:spid="_x0000_s1030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31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32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3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2" o:spid="_x0000_s1034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5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7845916B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6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7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8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9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40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41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2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3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4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5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6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7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8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9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50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51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2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3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4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5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6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7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8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9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60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61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2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3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4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5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6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7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8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9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70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71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2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3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4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5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6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7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8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9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80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81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2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3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4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5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6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7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8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9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90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91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2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3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4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5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6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7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8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9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100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101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2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3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4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5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6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7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8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9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10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11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2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3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4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5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6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7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8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9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20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21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2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3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4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5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6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7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8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9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30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31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2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3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4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5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6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7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8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9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40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41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2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3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4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5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6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7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8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9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50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51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2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3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4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5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6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7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8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9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60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61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2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3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4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5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6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7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8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9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70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71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2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3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4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5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6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7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8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9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80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81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2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3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4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5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6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7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8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9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90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91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2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3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4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5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  <w:r w:rsidR="00D541EB">
      <w:rPr>
        <w:lang w:val="pt-BR"/>
      </w:rPr>
      <w:t>PROJETO VOLUNTARIOS</w:t>
    </w:r>
    <w:r w:rsidR="004674DE">
      <w:rPr>
        <w:lang w:val="pt-BR"/>
      </w:rPr>
      <w:t xml:space="preserve"> </w:t>
    </w:r>
  </w:p>
  <w:p w14:paraId="3DB5F60F" w14:textId="4E20FD70" w:rsidR="004674DE" w:rsidRPr="00D90F4C" w:rsidRDefault="004674DE" w:rsidP="004674DE">
    <w:pPr>
      <w:pStyle w:val="Cabealho"/>
      <w:jc w:val="right"/>
      <w:rPr>
        <w:lang w:val="pt-BR"/>
      </w:rPr>
    </w:pPr>
    <w:r>
      <w:rPr>
        <w:lang w:val="pt-BR"/>
      </w:rPr>
      <w:t>Documento de visão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0FC94993"/>
    <w:multiLevelType w:val="hybridMultilevel"/>
    <w:tmpl w:val="278447B4"/>
    <w:lvl w:ilvl="0" w:tplc="520603E0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36354A"/>
    <w:multiLevelType w:val="hybridMultilevel"/>
    <w:tmpl w:val="49A6B6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B12EE"/>
    <w:multiLevelType w:val="hybridMultilevel"/>
    <w:tmpl w:val="0EFE7E1E"/>
    <w:lvl w:ilvl="0" w:tplc="ED98AA20">
      <w:start w:val="1"/>
      <w:numFmt w:val="bullet"/>
      <w:lvlText w:val="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2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3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3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648D3232"/>
    <w:multiLevelType w:val="hybridMultilevel"/>
    <w:tmpl w:val="E708DB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7BA8246D"/>
    <w:multiLevelType w:val="hybridMultilevel"/>
    <w:tmpl w:val="9EC804E4"/>
    <w:lvl w:ilvl="0" w:tplc="EE24A514">
      <w:numFmt w:val="bullet"/>
      <w:lvlText w:val="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5" w15:restartNumberingAfterBreak="0">
    <w:nsid w:val="7DBD066D"/>
    <w:multiLevelType w:val="hybridMultilevel"/>
    <w:tmpl w:val="F04E641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1"/>
  </w:num>
  <w:num w:numId="2">
    <w:abstractNumId w:val="17"/>
  </w:num>
  <w:num w:numId="3">
    <w:abstractNumId w:val="27"/>
  </w:num>
  <w:num w:numId="4">
    <w:abstractNumId w:val="22"/>
  </w:num>
  <w:num w:numId="5">
    <w:abstractNumId w:val="23"/>
  </w:num>
  <w:num w:numId="6">
    <w:abstractNumId w:val="31"/>
  </w:num>
  <w:num w:numId="7">
    <w:abstractNumId w:val="16"/>
  </w:num>
  <w:num w:numId="8">
    <w:abstractNumId w:val="20"/>
  </w:num>
  <w:num w:numId="9">
    <w:abstractNumId w:val="29"/>
  </w:num>
  <w:num w:numId="10">
    <w:abstractNumId w:val="10"/>
  </w:num>
  <w:num w:numId="11">
    <w:abstractNumId w:val="15"/>
  </w:num>
  <w:num w:numId="12">
    <w:abstractNumId w:val="6"/>
  </w:num>
  <w:num w:numId="13">
    <w:abstractNumId w:val="11"/>
  </w:num>
  <w:num w:numId="14">
    <w:abstractNumId w:val="19"/>
  </w:num>
  <w:num w:numId="15">
    <w:abstractNumId w:val="18"/>
  </w:num>
  <w:num w:numId="16">
    <w:abstractNumId w:val="28"/>
  </w:num>
  <w:num w:numId="17">
    <w:abstractNumId w:val="12"/>
  </w:num>
  <w:num w:numId="18">
    <w:abstractNumId w:val="34"/>
  </w:num>
  <w:num w:numId="19">
    <w:abstractNumId w:val="30"/>
  </w:num>
  <w:num w:numId="20">
    <w:abstractNumId w:val="24"/>
  </w:num>
  <w:num w:numId="21">
    <w:abstractNumId w:val="32"/>
  </w:num>
  <w:num w:numId="22">
    <w:abstractNumId w:val="14"/>
  </w:num>
  <w:num w:numId="23">
    <w:abstractNumId w:val="5"/>
  </w:num>
  <w:num w:numId="24">
    <w:abstractNumId w:val="13"/>
  </w:num>
  <w:num w:numId="25">
    <w:abstractNumId w:val="25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6"/>
  </w:num>
  <w:num w:numId="32">
    <w:abstractNumId w:val="7"/>
  </w:num>
  <w:num w:numId="33">
    <w:abstractNumId w:val="9"/>
  </w:num>
  <w:num w:numId="34">
    <w:abstractNumId w:val="35"/>
  </w:num>
  <w:num w:numId="35">
    <w:abstractNumId w:val="8"/>
  </w:num>
  <w:num w:numId="36">
    <w:abstractNumId w:val="33"/>
  </w:num>
  <w:num w:numId="37">
    <w:abstractNumId w:val="2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37"/>
    <w:rsid w:val="0000354E"/>
    <w:rsid w:val="00020F8E"/>
    <w:rsid w:val="00035F29"/>
    <w:rsid w:val="00040BA0"/>
    <w:rsid w:val="00052382"/>
    <w:rsid w:val="000567A5"/>
    <w:rsid w:val="0006568A"/>
    <w:rsid w:val="000668CE"/>
    <w:rsid w:val="00071B1F"/>
    <w:rsid w:val="00076F0F"/>
    <w:rsid w:val="000834F1"/>
    <w:rsid w:val="00084253"/>
    <w:rsid w:val="000D1F49"/>
    <w:rsid w:val="000E0945"/>
    <w:rsid w:val="00141545"/>
    <w:rsid w:val="00141D8C"/>
    <w:rsid w:val="0015671B"/>
    <w:rsid w:val="001632C0"/>
    <w:rsid w:val="001727CA"/>
    <w:rsid w:val="001B0B3A"/>
    <w:rsid w:val="001C171C"/>
    <w:rsid w:val="001C4039"/>
    <w:rsid w:val="001C66AD"/>
    <w:rsid w:val="001D38B2"/>
    <w:rsid w:val="001E7FCD"/>
    <w:rsid w:val="001F3377"/>
    <w:rsid w:val="00220CFC"/>
    <w:rsid w:val="00225FBE"/>
    <w:rsid w:val="00294F5C"/>
    <w:rsid w:val="002A57FC"/>
    <w:rsid w:val="002C56E6"/>
    <w:rsid w:val="003560DF"/>
    <w:rsid w:val="003600D1"/>
    <w:rsid w:val="00361E11"/>
    <w:rsid w:val="003F1819"/>
    <w:rsid w:val="0040090B"/>
    <w:rsid w:val="00414DE4"/>
    <w:rsid w:val="00433D57"/>
    <w:rsid w:val="0046302A"/>
    <w:rsid w:val="004674DE"/>
    <w:rsid w:val="00487D2D"/>
    <w:rsid w:val="004D5D62"/>
    <w:rsid w:val="004E6DEC"/>
    <w:rsid w:val="004F298B"/>
    <w:rsid w:val="00504AA9"/>
    <w:rsid w:val="005112D0"/>
    <w:rsid w:val="00527913"/>
    <w:rsid w:val="00533D86"/>
    <w:rsid w:val="00555681"/>
    <w:rsid w:val="00577E06"/>
    <w:rsid w:val="0058765F"/>
    <w:rsid w:val="005A3BF7"/>
    <w:rsid w:val="005B0463"/>
    <w:rsid w:val="005F2035"/>
    <w:rsid w:val="005F52D8"/>
    <w:rsid w:val="005F7990"/>
    <w:rsid w:val="00600AC2"/>
    <w:rsid w:val="00622682"/>
    <w:rsid w:val="0063739C"/>
    <w:rsid w:val="00646F09"/>
    <w:rsid w:val="00657088"/>
    <w:rsid w:val="00691944"/>
    <w:rsid w:val="006B248A"/>
    <w:rsid w:val="006B2E3A"/>
    <w:rsid w:val="00703BBA"/>
    <w:rsid w:val="00727403"/>
    <w:rsid w:val="0073368E"/>
    <w:rsid w:val="007466B2"/>
    <w:rsid w:val="00752DC6"/>
    <w:rsid w:val="00770F25"/>
    <w:rsid w:val="007B0A85"/>
    <w:rsid w:val="007B2E52"/>
    <w:rsid w:val="007B30D7"/>
    <w:rsid w:val="007B6508"/>
    <w:rsid w:val="007C587B"/>
    <w:rsid w:val="007C6A52"/>
    <w:rsid w:val="008119CC"/>
    <w:rsid w:val="008136C1"/>
    <w:rsid w:val="0081429C"/>
    <w:rsid w:val="0082043E"/>
    <w:rsid w:val="008274D1"/>
    <w:rsid w:val="0083325E"/>
    <w:rsid w:val="0086719D"/>
    <w:rsid w:val="00897331"/>
    <w:rsid w:val="008E203A"/>
    <w:rsid w:val="0091229C"/>
    <w:rsid w:val="0091464B"/>
    <w:rsid w:val="009360E3"/>
    <w:rsid w:val="00940E73"/>
    <w:rsid w:val="00950D39"/>
    <w:rsid w:val="00957420"/>
    <w:rsid w:val="009809E7"/>
    <w:rsid w:val="0098597D"/>
    <w:rsid w:val="00991FA9"/>
    <w:rsid w:val="009C043F"/>
    <w:rsid w:val="009D49F6"/>
    <w:rsid w:val="009E6D37"/>
    <w:rsid w:val="009F49EA"/>
    <w:rsid w:val="009F619A"/>
    <w:rsid w:val="009F6DDE"/>
    <w:rsid w:val="00A254B7"/>
    <w:rsid w:val="00A370A8"/>
    <w:rsid w:val="00A73326"/>
    <w:rsid w:val="00A73847"/>
    <w:rsid w:val="00A77120"/>
    <w:rsid w:val="00A77EE1"/>
    <w:rsid w:val="00A90467"/>
    <w:rsid w:val="00A90859"/>
    <w:rsid w:val="00A972B2"/>
    <w:rsid w:val="00A97B76"/>
    <w:rsid w:val="00AA1F55"/>
    <w:rsid w:val="00AE1634"/>
    <w:rsid w:val="00B0350B"/>
    <w:rsid w:val="00B208D4"/>
    <w:rsid w:val="00B27589"/>
    <w:rsid w:val="00B34768"/>
    <w:rsid w:val="00B456B6"/>
    <w:rsid w:val="00BB38E9"/>
    <w:rsid w:val="00BC790C"/>
    <w:rsid w:val="00BD4753"/>
    <w:rsid w:val="00BD5CB1"/>
    <w:rsid w:val="00BE62EE"/>
    <w:rsid w:val="00BF03DA"/>
    <w:rsid w:val="00BF51E0"/>
    <w:rsid w:val="00C003BA"/>
    <w:rsid w:val="00C26C2E"/>
    <w:rsid w:val="00C46878"/>
    <w:rsid w:val="00C555B1"/>
    <w:rsid w:val="00C57A7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541EB"/>
    <w:rsid w:val="00D90F4C"/>
    <w:rsid w:val="00D914E6"/>
    <w:rsid w:val="00DB3FAD"/>
    <w:rsid w:val="00DD40BE"/>
    <w:rsid w:val="00E60A20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770D0"/>
    <w:rsid w:val="00FA62AE"/>
    <w:rsid w:val="00FC7475"/>
    <w:rsid w:val="00FD5D09"/>
    <w:rsid w:val="00FE78A0"/>
    <w:rsid w:val="00FF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76639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link w:val="SemEspaamentoChar"/>
    <w:uiPriority w:val="1"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SimplesTabela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-1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90859"/>
    <w:rPr>
      <w:rFonts w:ascii="Candara" w:eastAsia="Calibri" w:hAnsi="Candara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porte\AppData\Roaming\Microsoft\Templates\Cabe&#231;alho%20minimalista%20t&#233;cnico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2021-02-18T00:00:00</PublishDate>
  <Abstract/>
  <CompanyAddress>Luis Roberto Hilgemberg </CompanyAddress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EBD0DE5-89CA-4353-92D7-EB6DCF3D072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Cabeçalho minimalista técnico.dotx</Template>
  <TotalTime>0</TotalTime>
  <Pages>1</Pages>
  <Words>595</Words>
  <Characters>3214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projeto voluntarios -</vt:lpstr>
      <vt:lpstr/>
    </vt:vector>
  </TitlesOfParts>
  <Manager/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voluntarios -</dc:title>
  <dc:subject>Documento de visão</dc:subject>
  <dc:creator/>
  <cp:keywords/>
  <dc:description/>
  <cp:lastModifiedBy/>
  <cp:revision>1</cp:revision>
  <dcterms:created xsi:type="dcterms:W3CDTF">2021-02-18T18:20:00Z</dcterms:created>
  <dcterms:modified xsi:type="dcterms:W3CDTF">2022-01-24T15:48:00Z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